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B1E4" w14:textId="0D82C0AE" w:rsidR="00B84486" w:rsidRPr="00B84486" w:rsidRDefault="00B42545" w:rsidP="00EA2625">
      <w:pPr>
        <w:pStyle w:val="Spac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48A657" wp14:editId="6C26796C">
            <wp:simplePos x="0" y="0"/>
            <wp:positionH relativeFrom="column">
              <wp:posOffset>6102350</wp:posOffset>
            </wp:positionH>
            <wp:positionV relativeFrom="paragraph">
              <wp:posOffset>-205740</wp:posOffset>
            </wp:positionV>
            <wp:extent cx="748665" cy="852646"/>
            <wp:effectExtent l="0" t="0" r="0" b="5080"/>
            <wp:wrapNone/>
            <wp:docPr id="73684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46561" name="Picture 7368465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852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3731F9" w14:textId="29F22EB8" w:rsidR="00F247DE" w:rsidRPr="00B84486" w:rsidRDefault="00684305" w:rsidP="006B04B2">
      <w:pPr>
        <w:pStyle w:val="Title"/>
      </w:pPr>
      <w:r>
        <w:t>Vikas</w:t>
      </w:r>
      <w:r w:rsidR="000164ED" w:rsidRPr="000164ED">
        <w:t xml:space="preserve"> </w:t>
      </w:r>
      <w:r>
        <w:t>Kumar</w:t>
      </w:r>
    </w:p>
    <w:p w14:paraId="7184F57F" w14:textId="0ADE6DB4" w:rsidR="00B0165F" w:rsidRPr="00E5133F" w:rsidRDefault="00684305" w:rsidP="00E5133F">
      <w:pPr>
        <w:pStyle w:val="Subtitle"/>
      </w:pPr>
      <w:r>
        <w:t>Sr Project engineer</w:t>
      </w:r>
      <w:r>
        <w:tab/>
      </w:r>
    </w:p>
    <w:p w14:paraId="14CAF363" w14:textId="5D54E7FC" w:rsidR="00EF270B" w:rsidRDefault="00684305" w:rsidP="00E5133F">
      <w:r>
        <w:t>+91 9264917944</w:t>
      </w:r>
      <w:r w:rsidR="000164ED" w:rsidRPr="000164ED">
        <w:t xml:space="preserve"> | </w:t>
      </w:r>
      <w:r>
        <w:t>nice22vikas.cs</w:t>
      </w:r>
      <w:r w:rsidR="000164ED" w:rsidRPr="000164ED">
        <w:t>@</w:t>
      </w:r>
      <w:r>
        <w:t>gmail</w:t>
      </w:r>
      <w:r w:rsidR="000164ED" w:rsidRPr="000164ED">
        <w:t xml:space="preserve">.com | </w:t>
      </w:r>
      <w:r>
        <w:t>Bengaluru</w:t>
      </w:r>
      <w:r w:rsidR="000164ED" w:rsidRPr="000164ED">
        <w:t xml:space="preserve">, </w:t>
      </w:r>
      <w:r>
        <w:t>KA</w:t>
      </w:r>
      <w:r w:rsidR="000164ED" w:rsidRPr="000164ED">
        <w:t xml:space="preserve">, </w:t>
      </w:r>
      <w:r>
        <w:t>INDIA</w:t>
      </w:r>
      <w:r w:rsidR="000164ED" w:rsidRPr="000164ED">
        <w:t xml:space="preserve"> | </w:t>
      </w:r>
      <w:hyperlink r:id="rId11" w:history="1">
        <w:r w:rsidR="00E31E97" w:rsidRPr="00421723">
          <w:rPr>
            <w:rStyle w:val="Hyperlink"/>
          </w:rPr>
          <w:t>https://www.linkedin.com/in/tvw-vikas/</w:t>
        </w:r>
      </w:hyperlink>
      <w:r w:rsidR="00E31E97">
        <w:t xml:space="preserve"> </w:t>
      </w:r>
    </w:p>
    <w:p w14:paraId="48E7E652" w14:textId="365C11E1" w:rsidR="00311408" w:rsidRPr="00311408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037BAAF7" w14:textId="644CD5ED" w:rsidR="00311408" w:rsidRPr="00311408" w:rsidRDefault="00311408" w:rsidP="00EF270B">
      <w:pPr>
        <w:spacing w:line="240" w:lineRule="auto"/>
        <w:rPr>
          <w:rFonts w:ascii="Open Sans" w:hAnsi="Open Sans" w:cs="Open Sans"/>
          <w:color w:val="3A3A3A" w:themeColor="background2" w:themeShade="40"/>
          <w:sz w:val="14"/>
          <w:szCs w:val="14"/>
        </w:rPr>
      </w:pPr>
    </w:p>
    <w:p w14:paraId="3A5A6AAC" w14:textId="1E647ADC" w:rsidR="000164ED" w:rsidRPr="00531B8A" w:rsidRDefault="00684305" w:rsidP="000164ED">
      <w:pPr>
        <w:pStyle w:val="Heading1"/>
        <w:rPr>
          <w:sz w:val="24"/>
          <w:szCs w:val="22"/>
        </w:rPr>
      </w:pPr>
      <w:r w:rsidRPr="00531B8A">
        <w:rPr>
          <w:sz w:val="24"/>
          <w:szCs w:val="22"/>
        </w:rPr>
        <w:t>professional</w:t>
      </w:r>
      <w:r w:rsidR="000164ED" w:rsidRPr="00531B8A">
        <w:rPr>
          <w:sz w:val="24"/>
          <w:szCs w:val="22"/>
        </w:rPr>
        <w:t xml:space="preserve"> Summary</w:t>
      </w:r>
    </w:p>
    <w:p w14:paraId="588899B3" w14:textId="1FB2BDBF" w:rsidR="000164ED" w:rsidRDefault="00DD2048" w:rsidP="00EA2625">
      <w:pPr>
        <w:pStyle w:val="Space"/>
        <w:rPr>
          <w:sz w:val="22"/>
        </w:rPr>
      </w:pPr>
      <w:r w:rsidRPr="00DD2048">
        <w:rPr>
          <w:sz w:val="22"/>
        </w:rPr>
        <w:t xml:space="preserve">QA Automation Engineer with 4+ years of experience at Wipro specializing in </w:t>
      </w:r>
      <w:r w:rsidRPr="00DD2048">
        <w:rPr>
          <w:b/>
          <w:bCs/>
          <w:sz w:val="22"/>
        </w:rPr>
        <w:t>API testing, automation framework development, and CI/CD integration</w:t>
      </w:r>
      <w:r w:rsidRPr="00DD2048">
        <w:rPr>
          <w:sz w:val="22"/>
        </w:rPr>
        <w:t xml:space="preserve">. Strong expertise in </w:t>
      </w:r>
      <w:r w:rsidRPr="00DD2048">
        <w:rPr>
          <w:b/>
          <w:bCs/>
          <w:sz w:val="22"/>
        </w:rPr>
        <w:t>Python-based automation, web services testing, and server-side validation</w:t>
      </w:r>
      <w:r w:rsidRPr="00DD2048">
        <w:rPr>
          <w:sz w:val="22"/>
        </w:rPr>
        <w:t>. Proven ability to design scalable test frameworks, improve test coverage, and ensure high-quality product releases</w:t>
      </w:r>
      <w:r w:rsidR="00684305" w:rsidRPr="00684305">
        <w:rPr>
          <w:sz w:val="22"/>
        </w:rPr>
        <w:t>.</w:t>
      </w:r>
    </w:p>
    <w:p w14:paraId="74186C46" w14:textId="77777777" w:rsidR="00684305" w:rsidRPr="00531B8A" w:rsidRDefault="00684305" w:rsidP="00EA2625">
      <w:pPr>
        <w:pStyle w:val="Space"/>
        <w:rPr>
          <w:sz w:val="12"/>
          <w:szCs w:val="20"/>
        </w:rPr>
      </w:pPr>
    </w:p>
    <w:p w14:paraId="0B7D3A4D" w14:textId="032EB902" w:rsidR="000164ED" w:rsidRPr="00531B8A" w:rsidRDefault="000164ED" w:rsidP="000164ED">
      <w:pPr>
        <w:pStyle w:val="Heading1"/>
        <w:rPr>
          <w:sz w:val="24"/>
          <w:szCs w:val="22"/>
        </w:rPr>
      </w:pPr>
      <w:r w:rsidRPr="00531B8A">
        <w:rPr>
          <w:sz w:val="24"/>
          <w:szCs w:val="22"/>
        </w:rPr>
        <w:t>Education</w:t>
      </w:r>
    </w:p>
    <w:p w14:paraId="5E326061" w14:textId="75C0108B" w:rsidR="000164ED" w:rsidRDefault="00684305" w:rsidP="000164ED">
      <w:pPr>
        <w:pStyle w:val="List"/>
      </w:pPr>
      <w:r w:rsidRPr="00531B8A">
        <w:rPr>
          <w:b/>
          <w:bCs/>
          <w:sz w:val="22"/>
          <w:szCs w:val="20"/>
        </w:rPr>
        <w:t>MTech (Software Systems)</w:t>
      </w:r>
      <w:r w:rsidRPr="00531B8A">
        <w:rPr>
          <w:sz w:val="22"/>
          <w:szCs w:val="20"/>
        </w:rPr>
        <w:t xml:space="preserve"> | BITS PILANI</w:t>
      </w:r>
      <w:r w:rsidR="000164ED" w:rsidRPr="000164ED">
        <w:tab/>
        <w:t>20</w:t>
      </w:r>
      <w:r>
        <w:t>25</w:t>
      </w:r>
    </w:p>
    <w:p w14:paraId="71A6FAB6" w14:textId="77777777" w:rsidR="00684305" w:rsidRPr="00531B8A" w:rsidRDefault="00684305" w:rsidP="00684305">
      <w:pPr>
        <w:pStyle w:val="List"/>
        <w:numPr>
          <w:ilvl w:val="0"/>
          <w:numId w:val="7"/>
        </w:numPr>
        <w:rPr>
          <w:sz w:val="22"/>
          <w:szCs w:val="20"/>
          <w:lang w:val="en-IN"/>
        </w:rPr>
      </w:pPr>
      <w:r w:rsidRPr="00531B8A">
        <w:rPr>
          <w:sz w:val="22"/>
          <w:szCs w:val="20"/>
          <w:lang w:val="en-IN"/>
        </w:rPr>
        <w:t>Thesis: Designed and implemented a Python/pytest-based test automation framework for end-to-end verification of distributed web services, integrating CI pipelines (Jenkins) for nightly regression runs.</w:t>
      </w:r>
    </w:p>
    <w:p w14:paraId="2DECFFF8" w14:textId="77777777" w:rsidR="00684305" w:rsidRPr="00531B8A" w:rsidRDefault="00684305" w:rsidP="00684305">
      <w:pPr>
        <w:pStyle w:val="List"/>
        <w:numPr>
          <w:ilvl w:val="0"/>
          <w:numId w:val="7"/>
        </w:numPr>
        <w:rPr>
          <w:sz w:val="22"/>
          <w:szCs w:val="20"/>
          <w:lang w:val="en-IN"/>
        </w:rPr>
      </w:pPr>
      <w:r w:rsidRPr="00531B8A">
        <w:rPr>
          <w:sz w:val="22"/>
          <w:szCs w:val="20"/>
          <w:lang w:val="en-IN"/>
        </w:rPr>
        <w:t>Developed reusable test libraries and mocking utilities that increased automated coverage and reduced manual regression effort by ~60% during capstone releases.</w:t>
      </w:r>
    </w:p>
    <w:p w14:paraId="78249DA3" w14:textId="77777777" w:rsidR="00684305" w:rsidRPr="00531B8A" w:rsidRDefault="00684305" w:rsidP="00684305">
      <w:pPr>
        <w:pStyle w:val="List"/>
        <w:numPr>
          <w:ilvl w:val="0"/>
          <w:numId w:val="7"/>
        </w:numPr>
        <w:rPr>
          <w:sz w:val="22"/>
          <w:szCs w:val="20"/>
          <w:lang w:val="en-IN"/>
        </w:rPr>
      </w:pPr>
      <w:r w:rsidRPr="00531B8A">
        <w:rPr>
          <w:sz w:val="22"/>
          <w:szCs w:val="20"/>
          <w:lang w:val="en-IN"/>
        </w:rPr>
        <w:t>Implemented performance and fault-injection test suites to validate system reliability under load and failure scenarios.</w:t>
      </w:r>
    </w:p>
    <w:p w14:paraId="2FC08089" w14:textId="77777777" w:rsidR="00684305" w:rsidRPr="00531B8A" w:rsidRDefault="00684305" w:rsidP="00684305">
      <w:pPr>
        <w:pStyle w:val="List"/>
        <w:numPr>
          <w:ilvl w:val="0"/>
          <w:numId w:val="7"/>
        </w:numPr>
        <w:rPr>
          <w:sz w:val="22"/>
          <w:szCs w:val="20"/>
          <w:lang w:val="en-IN"/>
        </w:rPr>
      </w:pPr>
      <w:r w:rsidRPr="00531B8A">
        <w:rPr>
          <w:sz w:val="22"/>
          <w:szCs w:val="20"/>
          <w:lang w:val="en-IN"/>
        </w:rPr>
        <w:t>Relevant coursework: Advanced Software Engineering, Distributed Systems, Software Testing &amp; Verification, DevOps &amp; CI/CD, Formal Methods.</w:t>
      </w:r>
    </w:p>
    <w:p w14:paraId="7BD3844B" w14:textId="77777777" w:rsidR="00684305" w:rsidRPr="00207FFC" w:rsidRDefault="00684305" w:rsidP="000164ED">
      <w:pPr>
        <w:pStyle w:val="List"/>
        <w:rPr>
          <w:sz w:val="8"/>
          <w:szCs w:val="6"/>
        </w:rPr>
      </w:pPr>
    </w:p>
    <w:p w14:paraId="4FF35075" w14:textId="3AE49FEF" w:rsidR="000164ED" w:rsidRPr="000164ED" w:rsidRDefault="00684305" w:rsidP="00684305">
      <w:pPr>
        <w:pStyle w:val="List"/>
      </w:pPr>
      <w:r w:rsidRPr="00B42545">
        <w:rPr>
          <w:b/>
          <w:bCs/>
        </w:rPr>
        <w:t>BCA</w:t>
      </w:r>
      <w:r w:rsidR="000164ED" w:rsidRPr="000164ED">
        <w:t xml:space="preserve"> | </w:t>
      </w:r>
      <w:r>
        <w:t>CSAIST JHANSI</w:t>
      </w:r>
      <w:r w:rsidR="000164ED" w:rsidRPr="000164ED">
        <w:tab/>
        <w:t>20</w:t>
      </w:r>
      <w:r>
        <w:t>21</w:t>
      </w:r>
    </w:p>
    <w:p w14:paraId="44626EAC" w14:textId="77777777" w:rsidR="000164ED" w:rsidRDefault="000164ED" w:rsidP="00EA2625">
      <w:pPr>
        <w:pStyle w:val="Space"/>
      </w:pPr>
    </w:p>
    <w:p w14:paraId="0F3C91FB" w14:textId="77777777" w:rsidR="000164ED" w:rsidRPr="00DD3628" w:rsidRDefault="000164ED" w:rsidP="00491853">
      <w:pPr>
        <w:pStyle w:val="Heading1"/>
        <w:rPr>
          <w:sz w:val="24"/>
          <w:szCs w:val="22"/>
        </w:rPr>
      </w:pPr>
      <w:r w:rsidRPr="00DD3628">
        <w:rPr>
          <w:sz w:val="24"/>
          <w:szCs w:val="22"/>
        </w:rPr>
        <w:t>Technical Skills</w:t>
      </w:r>
    </w:p>
    <w:p w14:paraId="2646FB5D" w14:textId="77777777" w:rsidR="00684305" w:rsidRPr="00684305" w:rsidRDefault="00684305" w:rsidP="00684305">
      <w:pPr>
        <w:pStyle w:val="Space"/>
        <w:rPr>
          <w:sz w:val="22"/>
        </w:rPr>
      </w:pPr>
      <w:r w:rsidRPr="00B42545">
        <w:rPr>
          <w:b/>
          <w:bCs/>
          <w:sz w:val="22"/>
        </w:rPr>
        <w:t>Languages:</w:t>
      </w:r>
      <w:r w:rsidRPr="00684305">
        <w:rPr>
          <w:sz w:val="22"/>
        </w:rPr>
        <w:t xml:space="preserve"> Python, Basic C/C++</w:t>
      </w:r>
    </w:p>
    <w:p w14:paraId="0C25D51D" w14:textId="26DDE503" w:rsidR="00684305" w:rsidRDefault="00684305" w:rsidP="00684305">
      <w:pPr>
        <w:pStyle w:val="Space"/>
        <w:rPr>
          <w:sz w:val="22"/>
        </w:rPr>
      </w:pPr>
      <w:r w:rsidRPr="00B42545">
        <w:rPr>
          <w:b/>
          <w:bCs/>
          <w:sz w:val="22"/>
        </w:rPr>
        <w:t>Testing</w:t>
      </w:r>
      <w:r w:rsidRPr="00684305">
        <w:rPr>
          <w:sz w:val="22"/>
        </w:rPr>
        <w:t>: Manual Testing, Automation Testing, Functional Testing, Regression Testing, System Testing</w:t>
      </w:r>
      <w:r w:rsidR="00DD2048">
        <w:rPr>
          <w:sz w:val="22"/>
        </w:rPr>
        <w:t xml:space="preserve">, </w:t>
      </w:r>
      <w:r w:rsidR="00DD2048" w:rsidRPr="00DD2048">
        <w:rPr>
          <w:sz w:val="22"/>
        </w:rPr>
        <w:t>Web Services Testing</w:t>
      </w:r>
    </w:p>
    <w:p w14:paraId="77981AD1" w14:textId="3513D496" w:rsidR="00DD2048" w:rsidRPr="00684305" w:rsidRDefault="00DD2048" w:rsidP="00684305">
      <w:pPr>
        <w:pStyle w:val="Space"/>
        <w:rPr>
          <w:sz w:val="22"/>
        </w:rPr>
      </w:pPr>
      <w:r w:rsidRPr="00DD2048">
        <w:rPr>
          <w:b/>
          <w:bCs/>
          <w:sz w:val="22"/>
        </w:rPr>
        <w:t>API Testing:</w:t>
      </w:r>
      <w:r w:rsidRPr="00DD2048">
        <w:rPr>
          <w:sz w:val="22"/>
        </w:rPr>
        <w:t xml:space="preserve"> Postman, REST Assured, Requests (Python)</w:t>
      </w:r>
    </w:p>
    <w:p w14:paraId="226D6119" w14:textId="3DBC00F5" w:rsidR="00684305" w:rsidRPr="00684305" w:rsidRDefault="00684305" w:rsidP="00684305">
      <w:pPr>
        <w:pStyle w:val="Space"/>
        <w:rPr>
          <w:sz w:val="22"/>
        </w:rPr>
      </w:pPr>
      <w:r w:rsidRPr="00B42545">
        <w:rPr>
          <w:b/>
          <w:bCs/>
          <w:sz w:val="22"/>
        </w:rPr>
        <w:t>Automation Tools:</w:t>
      </w:r>
      <w:r w:rsidRPr="00684305">
        <w:rPr>
          <w:sz w:val="22"/>
        </w:rPr>
        <w:t xml:space="preserve"> Selenium</w:t>
      </w:r>
      <w:r w:rsidR="006E61EA">
        <w:rPr>
          <w:sz w:val="22"/>
        </w:rPr>
        <w:t xml:space="preserve">, </w:t>
      </w:r>
      <w:r w:rsidR="00531B8A" w:rsidRPr="006E61EA">
        <w:rPr>
          <w:sz w:val="22"/>
        </w:rPr>
        <w:t>Pytest</w:t>
      </w:r>
    </w:p>
    <w:p w14:paraId="5932D253" w14:textId="77777777" w:rsidR="00684305" w:rsidRPr="00684305" w:rsidRDefault="00684305" w:rsidP="00684305">
      <w:pPr>
        <w:pStyle w:val="Space"/>
        <w:rPr>
          <w:sz w:val="22"/>
        </w:rPr>
      </w:pPr>
      <w:r w:rsidRPr="00B42545">
        <w:rPr>
          <w:b/>
          <w:bCs/>
          <w:sz w:val="22"/>
        </w:rPr>
        <w:t>Test Management:</w:t>
      </w:r>
      <w:r w:rsidRPr="00684305">
        <w:rPr>
          <w:sz w:val="22"/>
        </w:rPr>
        <w:t xml:space="preserve"> Test Case Design, Test Execution, Defect Tracking</w:t>
      </w:r>
    </w:p>
    <w:p w14:paraId="0DBB969E" w14:textId="56658E55" w:rsidR="00684305" w:rsidRPr="00684305" w:rsidRDefault="00684305" w:rsidP="00684305">
      <w:pPr>
        <w:pStyle w:val="Space"/>
        <w:rPr>
          <w:sz w:val="22"/>
        </w:rPr>
      </w:pPr>
      <w:r w:rsidRPr="00B42545">
        <w:rPr>
          <w:b/>
          <w:bCs/>
          <w:sz w:val="22"/>
        </w:rPr>
        <w:t>Tools</w:t>
      </w:r>
      <w:r w:rsidRPr="00684305">
        <w:rPr>
          <w:sz w:val="22"/>
        </w:rPr>
        <w:t>: Jira, Azure DevOps, Git</w:t>
      </w:r>
      <w:r w:rsidR="00DD3628">
        <w:rPr>
          <w:sz w:val="22"/>
        </w:rPr>
        <w:t>, Docker</w:t>
      </w:r>
    </w:p>
    <w:p w14:paraId="708DE46B" w14:textId="77777777" w:rsidR="00684305" w:rsidRPr="00684305" w:rsidRDefault="00684305" w:rsidP="00684305">
      <w:pPr>
        <w:pStyle w:val="Space"/>
        <w:rPr>
          <w:sz w:val="22"/>
        </w:rPr>
      </w:pPr>
      <w:r w:rsidRPr="00B42545">
        <w:rPr>
          <w:b/>
          <w:bCs/>
          <w:sz w:val="22"/>
        </w:rPr>
        <w:t>Platforms</w:t>
      </w:r>
      <w:r w:rsidRPr="00684305">
        <w:rPr>
          <w:sz w:val="22"/>
        </w:rPr>
        <w:t>: Windows, Linux</w:t>
      </w:r>
    </w:p>
    <w:p w14:paraId="0E80BF7B" w14:textId="77777777" w:rsidR="00684305" w:rsidRPr="00684305" w:rsidRDefault="00684305" w:rsidP="00684305">
      <w:pPr>
        <w:pStyle w:val="Space"/>
        <w:rPr>
          <w:sz w:val="22"/>
        </w:rPr>
      </w:pPr>
      <w:r w:rsidRPr="00B42545">
        <w:rPr>
          <w:b/>
          <w:bCs/>
          <w:sz w:val="22"/>
        </w:rPr>
        <w:t>Concepts</w:t>
      </w:r>
      <w:r w:rsidRPr="00684305">
        <w:rPr>
          <w:sz w:val="22"/>
        </w:rPr>
        <w:t>: SDLC, STLC, Agile, Scrum, CI/CD</w:t>
      </w:r>
    </w:p>
    <w:p w14:paraId="525ADD62" w14:textId="7C3E86A8" w:rsidR="000164ED" w:rsidRDefault="00684305" w:rsidP="00684305">
      <w:pPr>
        <w:pStyle w:val="Space"/>
        <w:rPr>
          <w:sz w:val="22"/>
        </w:rPr>
      </w:pPr>
      <w:r w:rsidRPr="00B42545">
        <w:rPr>
          <w:b/>
          <w:bCs/>
          <w:sz w:val="22"/>
        </w:rPr>
        <w:t>Other</w:t>
      </w:r>
      <w:r w:rsidRPr="00684305">
        <w:rPr>
          <w:sz w:val="22"/>
        </w:rPr>
        <w:t>: Debugging, Root Cause Analysis, Requirements Validation</w:t>
      </w:r>
    </w:p>
    <w:p w14:paraId="4F51A507" w14:textId="77777777" w:rsidR="00684305" w:rsidRPr="000164ED" w:rsidRDefault="00684305" w:rsidP="00684305">
      <w:pPr>
        <w:pStyle w:val="Space"/>
      </w:pPr>
    </w:p>
    <w:p w14:paraId="02EBD777" w14:textId="77777777" w:rsidR="000164ED" w:rsidRPr="00EA2625" w:rsidRDefault="000164ED" w:rsidP="00EA2625">
      <w:pPr>
        <w:pStyle w:val="Heading1"/>
      </w:pPr>
      <w:r w:rsidRPr="00EA2625">
        <w:t>Work Experience</w:t>
      </w:r>
    </w:p>
    <w:p w14:paraId="2CB5A20F" w14:textId="746416A2" w:rsidR="000164ED" w:rsidRPr="000164ED" w:rsidRDefault="00684305" w:rsidP="000164ED">
      <w:pPr>
        <w:pStyle w:val="List"/>
      </w:pPr>
      <w:r>
        <w:rPr>
          <w:rStyle w:val="Emphasis"/>
        </w:rPr>
        <w:t>Sr Project Engineer</w:t>
      </w:r>
      <w:r w:rsidR="000164ED" w:rsidRPr="00EA2625">
        <w:rPr>
          <w:rStyle w:val="Emphasis"/>
        </w:rPr>
        <w:t xml:space="preserve"> </w:t>
      </w:r>
      <w:r w:rsidR="000164ED" w:rsidRPr="000164ED">
        <w:t xml:space="preserve">| </w:t>
      </w:r>
      <w:r>
        <w:t>Wipro Limited</w:t>
      </w:r>
      <w:r w:rsidR="000164ED" w:rsidRPr="000164ED">
        <w:tab/>
        <w:t>20</w:t>
      </w:r>
      <w:r>
        <w:t>2</w:t>
      </w:r>
      <w:r w:rsidR="009A0122">
        <w:t>2</w:t>
      </w:r>
      <w:r w:rsidR="000164ED" w:rsidRPr="000164ED">
        <w:t>- Present</w:t>
      </w:r>
    </w:p>
    <w:p w14:paraId="22B9C975" w14:textId="4578BB5A" w:rsidR="00684305" w:rsidRPr="00684305" w:rsidRDefault="00DD3628" w:rsidP="00684305">
      <w:pPr>
        <w:pStyle w:val="Space"/>
        <w:numPr>
          <w:ilvl w:val="0"/>
          <w:numId w:val="6"/>
        </w:numPr>
        <w:jc w:val="left"/>
        <w:rPr>
          <w:sz w:val="22"/>
        </w:rPr>
      </w:pPr>
      <w:r w:rsidRPr="00DD3628">
        <w:rPr>
          <w:sz w:val="22"/>
        </w:rPr>
        <w:t xml:space="preserve">Designed and implemented automation frameworks using Python, improving test execution efficiency by </w:t>
      </w:r>
      <w:r>
        <w:rPr>
          <w:sz w:val="22"/>
        </w:rPr>
        <w:t>80</w:t>
      </w:r>
      <w:r w:rsidRPr="00DD3628">
        <w:rPr>
          <w:sz w:val="22"/>
        </w:rPr>
        <w:t>%</w:t>
      </w:r>
      <w:r w:rsidR="00684305" w:rsidRPr="00684305">
        <w:rPr>
          <w:sz w:val="22"/>
        </w:rPr>
        <w:t>.</w:t>
      </w:r>
    </w:p>
    <w:p w14:paraId="4C725CED" w14:textId="14CCCE6F" w:rsidR="00684305" w:rsidRDefault="00DD3628" w:rsidP="00684305">
      <w:pPr>
        <w:pStyle w:val="Space"/>
        <w:numPr>
          <w:ilvl w:val="0"/>
          <w:numId w:val="6"/>
        </w:numPr>
        <w:jc w:val="left"/>
        <w:rPr>
          <w:sz w:val="22"/>
        </w:rPr>
      </w:pPr>
      <w:r w:rsidRPr="00DD3628">
        <w:rPr>
          <w:sz w:val="22"/>
        </w:rPr>
        <w:t xml:space="preserve">Developed and executed </w:t>
      </w:r>
      <w:r w:rsidRPr="00DD3628">
        <w:rPr>
          <w:b/>
          <w:bCs/>
          <w:sz w:val="22"/>
        </w:rPr>
        <w:t>API test scripts</w:t>
      </w:r>
      <w:r w:rsidRPr="00DD3628">
        <w:rPr>
          <w:sz w:val="22"/>
        </w:rPr>
        <w:t xml:space="preserve"> for RESTful web services using Postman/Python libraries</w:t>
      </w:r>
      <w:r w:rsidR="00684305" w:rsidRPr="00684305">
        <w:rPr>
          <w:sz w:val="22"/>
        </w:rPr>
        <w:t>.</w:t>
      </w:r>
    </w:p>
    <w:p w14:paraId="144FE77E" w14:textId="77777777" w:rsidR="00DD3628" w:rsidRPr="00DD3628" w:rsidRDefault="00DD3628" w:rsidP="00DD3628">
      <w:pPr>
        <w:pStyle w:val="Space"/>
        <w:numPr>
          <w:ilvl w:val="0"/>
          <w:numId w:val="6"/>
        </w:numPr>
        <w:jc w:val="left"/>
        <w:rPr>
          <w:sz w:val="22"/>
        </w:rPr>
      </w:pPr>
      <w:r w:rsidRPr="00DD3628">
        <w:rPr>
          <w:sz w:val="22"/>
        </w:rPr>
        <w:t>Performed server-side and backend testing, validating data consistency across systems</w:t>
      </w:r>
    </w:p>
    <w:p w14:paraId="58708CFC" w14:textId="77777777" w:rsidR="00DD3628" w:rsidRPr="00DD3628" w:rsidRDefault="00DD3628" w:rsidP="00DD3628">
      <w:pPr>
        <w:pStyle w:val="Space"/>
        <w:numPr>
          <w:ilvl w:val="0"/>
          <w:numId w:val="6"/>
        </w:numPr>
        <w:jc w:val="left"/>
        <w:rPr>
          <w:sz w:val="22"/>
        </w:rPr>
      </w:pPr>
      <w:r w:rsidRPr="00DD3628">
        <w:rPr>
          <w:sz w:val="22"/>
        </w:rPr>
        <w:t>Created and maintained test cases, test plans, and automation suites aligned with business requirements</w:t>
      </w:r>
    </w:p>
    <w:p w14:paraId="70DD92EF" w14:textId="77777777" w:rsidR="00DD3628" w:rsidRPr="00DD3628" w:rsidRDefault="00DD3628" w:rsidP="00DD3628">
      <w:pPr>
        <w:pStyle w:val="Space"/>
        <w:numPr>
          <w:ilvl w:val="0"/>
          <w:numId w:val="6"/>
        </w:numPr>
        <w:jc w:val="left"/>
        <w:rPr>
          <w:sz w:val="22"/>
        </w:rPr>
      </w:pPr>
      <w:r w:rsidRPr="00DD3628">
        <w:rPr>
          <w:sz w:val="22"/>
        </w:rPr>
        <w:t>Integrated automation scripts into CI/CD pipelines using Jenkins, enabling continuous testing</w:t>
      </w:r>
    </w:p>
    <w:p w14:paraId="7F5AD088" w14:textId="77777777" w:rsidR="00DD3628" w:rsidRPr="00DD3628" w:rsidRDefault="00DD3628" w:rsidP="00DD3628">
      <w:pPr>
        <w:pStyle w:val="Space"/>
        <w:numPr>
          <w:ilvl w:val="0"/>
          <w:numId w:val="6"/>
        </w:numPr>
        <w:jc w:val="left"/>
        <w:rPr>
          <w:sz w:val="22"/>
        </w:rPr>
      </w:pPr>
      <w:r w:rsidRPr="00DD3628">
        <w:rPr>
          <w:sz w:val="22"/>
        </w:rPr>
        <w:t>Used Git for version control and collaborated with cross-functional teams</w:t>
      </w:r>
    </w:p>
    <w:p w14:paraId="59FEFF65" w14:textId="77777777" w:rsidR="00DD3628" w:rsidRPr="00DD3628" w:rsidRDefault="00DD3628" w:rsidP="00DD3628">
      <w:pPr>
        <w:pStyle w:val="Space"/>
        <w:numPr>
          <w:ilvl w:val="0"/>
          <w:numId w:val="6"/>
        </w:numPr>
        <w:jc w:val="left"/>
        <w:rPr>
          <w:sz w:val="22"/>
        </w:rPr>
      </w:pPr>
      <w:r w:rsidRPr="00DD3628">
        <w:rPr>
          <w:sz w:val="22"/>
        </w:rPr>
        <w:lastRenderedPageBreak/>
        <w:t>Identified, debugged, and resolved defects with strong analytical and problem-solving skills</w:t>
      </w:r>
    </w:p>
    <w:p w14:paraId="2698A7A0" w14:textId="77777777" w:rsidR="00DD3628" w:rsidRPr="00DD3628" w:rsidRDefault="00DD3628" w:rsidP="00DD3628">
      <w:pPr>
        <w:pStyle w:val="Space"/>
        <w:numPr>
          <w:ilvl w:val="0"/>
          <w:numId w:val="6"/>
        </w:numPr>
        <w:jc w:val="left"/>
        <w:rPr>
          <w:sz w:val="22"/>
        </w:rPr>
      </w:pPr>
      <w:r w:rsidRPr="00DD3628">
        <w:rPr>
          <w:sz w:val="22"/>
        </w:rPr>
        <w:t>Worked on multi-language data validation and ensured application consistency across environments</w:t>
      </w:r>
    </w:p>
    <w:p w14:paraId="4BEFA18D" w14:textId="4963681C" w:rsidR="00DD3628" w:rsidRPr="00684305" w:rsidRDefault="00DD3628" w:rsidP="00DD3628">
      <w:pPr>
        <w:pStyle w:val="Space"/>
        <w:numPr>
          <w:ilvl w:val="0"/>
          <w:numId w:val="6"/>
        </w:numPr>
        <w:jc w:val="left"/>
        <w:rPr>
          <w:sz w:val="22"/>
        </w:rPr>
      </w:pPr>
      <w:r w:rsidRPr="00DD3628">
        <w:rPr>
          <w:sz w:val="22"/>
        </w:rPr>
        <w:t>Contributed to test strategy and framework design, enhancing scalability and reusability</w:t>
      </w:r>
    </w:p>
    <w:p w14:paraId="4749615A" w14:textId="77777777" w:rsidR="000164ED" w:rsidRPr="00EE1630" w:rsidRDefault="000164ED" w:rsidP="00EE1630">
      <w:pPr>
        <w:pStyle w:val="Space"/>
      </w:pPr>
    </w:p>
    <w:p w14:paraId="6528904F" w14:textId="5F55957C" w:rsidR="000164ED" w:rsidRPr="00DD3628" w:rsidRDefault="00B42545" w:rsidP="00EA2625">
      <w:pPr>
        <w:pStyle w:val="Heading1"/>
        <w:rPr>
          <w:sz w:val="24"/>
        </w:rPr>
      </w:pPr>
      <w:r w:rsidRPr="00DD3628">
        <w:rPr>
          <w:sz w:val="24"/>
        </w:rPr>
        <w:t>Accomplishment</w:t>
      </w:r>
    </w:p>
    <w:p w14:paraId="2C9445C3" w14:textId="77777777" w:rsidR="00B42545" w:rsidRPr="00DD3628" w:rsidRDefault="00B42545" w:rsidP="00B42545">
      <w:pPr>
        <w:pStyle w:val="List"/>
        <w:numPr>
          <w:ilvl w:val="0"/>
          <w:numId w:val="8"/>
        </w:numPr>
        <w:rPr>
          <w:sz w:val="22"/>
          <w:szCs w:val="20"/>
          <w:lang w:val="en-IN"/>
        </w:rPr>
      </w:pPr>
      <w:r w:rsidRPr="00DD3628">
        <w:rPr>
          <w:sz w:val="22"/>
          <w:szCs w:val="20"/>
          <w:lang w:val="en-IN"/>
        </w:rPr>
        <w:t>Developed and maintained Python/pytest and Selenium automation frameworks integrated with Jenkins CI to run nightly regression suites and improve release reliability.</w:t>
      </w:r>
    </w:p>
    <w:p w14:paraId="4F45046F" w14:textId="77777777" w:rsidR="00B42545" w:rsidRPr="00DD3628" w:rsidRDefault="00B42545" w:rsidP="00B42545">
      <w:pPr>
        <w:pStyle w:val="List"/>
        <w:numPr>
          <w:ilvl w:val="0"/>
          <w:numId w:val="8"/>
        </w:numPr>
        <w:rPr>
          <w:sz w:val="22"/>
          <w:szCs w:val="20"/>
          <w:lang w:val="en-IN"/>
        </w:rPr>
      </w:pPr>
      <w:r w:rsidRPr="00DD3628">
        <w:rPr>
          <w:sz w:val="22"/>
          <w:szCs w:val="20"/>
          <w:lang w:val="en-IN"/>
        </w:rPr>
        <w:t>Applied AI tools (LLMs and scripting) for test-case generation, log analysis, and automation code snippets to accelerate test design and defect triage.</w:t>
      </w:r>
    </w:p>
    <w:p w14:paraId="25C7F1D0" w14:textId="77777777" w:rsidR="00B42545" w:rsidRPr="00DD3628" w:rsidRDefault="00B42545" w:rsidP="00B42545">
      <w:pPr>
        <w:pStyle w:val="List"/>
        <w:numPr>
          <w:ilvl w:val="0"/>
          <w:numId w:val="8"/>
        </w:numPr>
        <w:rPr>
          <w:sz w:val="22"/>
          <w:szCs w:val="20"/>
          <w:lang w:val="en-IN"/>
        </w:rPr>
      </w:pPr>
      <w:r w:rsidRPr="00DD3628">
        <w:rPr>
          <w:sz w:val="22"/>
          <w:szCs w:val="20"/>
          <w:lang w:val="en-IN"/>
        </w:rPr>
        <w:t>Authored reusable test libraries and mocking utilities to increase automated coverage and reduce manual regression effort by ~60% during capstone releases.</w:t>
      </w:r>
    </w:p>
    <w:p w14:paraId="02948A17" w14:textId="77777777" w:rsidR="00B42545" w:rsidRPr="00DD3628" w:rsidRDefault="00B42545" w:rsidP="00B42545">
      <w:pPr>
        <w:pStyle w:val="List"/>
        <w:numPr>
          <w:ilvl w:val="0"/>
          <w:numId w:val="8"/>
        </w:numPr>
        <w:rPr>
          <w:sz w:val="22"/>
          <w:szCs w:val="20"/>
          <w:lang w:val="en-IN"/>
        </w:rPr>
      </w:pPr>
      <w:r w:rsidRPr="00DD3628">
        <w:rPr>
          <w:sz w:val="22"/>
          <w:szCs w:val="20"/>
          <w:lang w:val="en-IN"/>
        </w:rPr>
        <w:t>Mentored junior testers on automation best practices and AI-assisted testing workflows to raise team productivity and maintainability.</w:t>
      </w:r>
    </w:p>
    <w:p w14:paraId="17823973" w14:textId="1B753B79" w:rsidR="00B42545" w:rsidRDefault="00B42545" w:rsidP="00B42545">
      <w:pPr>
        <w:pStyle w:val="List"/>
        <w:numPr>
          <w:ilvl w:val="0"/>
          <w:numId w:val="8"/>
        </w:numPr>
        <w:rPr>
          <w:sz w:val="22"/>
          <w:szCs w:val="20"/>
          <w:lang w:val="en-IN"/>
        </w:rPr>
      </w:pPr>
      <w:r w:rsidRPr="00DD3628">
        <w:rPr>
          <w:sz w:val="22"/>
          <w:szCs w:val="20"/>
          <w:lang w:val="en-IN"/>
        </w:rPr>
        <w:t>Implemented end-to-end and fault-injection test suites for distributed web services, validating performance and reliability under load</w:t>
      </w:r>
      <w:r w:rsidR="00531B8A">
        <w:rPr>
          <w:sz w:val="22"/>
          <w:szCs w:val="20"/>
          <w:lang w:val="en-IN"/>
        </w:rPr>
        <w:t>.</w:t>
      </w:r>
    </w:p>
    <w:p w14:paraId="72094E37" w14:textId="77777777" w:rsidR="00531B8A" w:rsidRPr="00531B8A" w:rsidRDefault="00531B8A" w:rsidP="00531B8A">
      <w:pPr>
        <w:pStyle w:val="List"/>
        <w:rPr>
          <w:sz w:val="8"/>
          <w:szCs w:val="6"/>
          <w:lang w:val="en-IN"/>
        </w:rPr>
      </w:pPr>
    </w:p>
    <w:p w14:paraId="059770D0" w14:textId="7581796E" w:rsidR="00531B8A" w:rsidRPr="00531B8A" w:rsidRDefault="00531B8A" w:rsidP="00531B8A">
      <w:pPr>
        <w:pStyle w:val="Heading1"/>
        <w:rPr>
          <w:sz w:val="24"/>
        </w:rPr>
      </w:pPr>
      <w:r w:rsidRPr="00531B8A">
        <w:rPr>
          <w:sz w:val="24"/>
        </w:rPr>
        <w:t>Projects</w:t>
      </w:r>
    </w:p>
    <w:p w14:paraId="1DCF8AFF" w14:textId="77777777" w:rsidR="00531B8A" w:rsidRPr="00531B8A" w:rsidRDefault="00531B8A" w:rsidP="00531B8A">
      <w:pPr>
        <w:pStyle w:val="List"/>
        <w:rPr>
          <w:b/>
          <w:bCs/>
          <w:szCs w:val="20"/>
          <w:lang w:val="en-IN"/>
        </w:rPr>
      </w:pPr>
      <w:r w:rsidRPr="00531B8A">
        <w:rPr>
          <w:b/>
          <w:bCs/>
          <w:szCs w:val="20"/>
          <w:lang w:val="en-IN"/>
        </w:rPr>
        <w:t>API Automation Framework Development</w:t>
      </w:r>
    </w:p>
    <w:p w14:paraId="3E140B4A" w14:textId="77777777" w:rsidR="00531B8A" w:rsidRPr="00531B8A" w:rsidRDefault="00531B8A" w:rsidP="00531B8A">
      <w:pPr>
        <w:pStyle w:val="List"/>
        <w:numPr>
          <w:ilvl w:val="0"/>
          <w:numId w:val="10"/>
        </w:numPr>
        <w:rPr>
          <w:szCs w:val="20"/>
          <w:lang w:val="en-IN"/>
        </w:rPr>
      </w:pPr>
      <w:r w:rsidRPr="00531B8A">
        <w:rPr>
          <w:szCs w:val="20"/>
          <w:lang w:val="en-IN"/>
        </w:rPr>
        <w:t xml:space="preserve">Built a </w:t>
      </w:r>
      <w:r w:rsidRPr="00531B8A">
        <w:rPr>
          <w:b/>
          <w:bCs/>
          <w:szCs w:val="20"/>
          <w:lang w:val="en-IN"/>
        </w:rPr>
        <w:t>Python-based automation framework</w:t>
      </w:r>
      <w:r w:rsidRPr="00531B8A">
        <w:rPr>
          <w:szCs w:val="20"/>
          <w:lang w:val="en-IN"/>
        </w:rPr>
        <w:t xml:space="preserve"> for REST APIs </w:t>
      </w:r>
    </w:p>
    <w:p w14:paraId="2201E7A2" w14:textId="77777777" w:rsidR="00531B8A" w:rsidRPr="00531B8A" w:rsidRDefault="00531B8A" w:rsidP="00531B8A">
      <w:pPr>
        <w:pStyle w:val="List"/>
        <w:numPr>
          <w:ilvl w:val="0"/>
          <w:numId w:val="10"/>
        </w:numPr>
        <w:rPr>
          <w:szCs w:val="20"/>
          <w:lang w:val="en-IN"/>
        </w:rPr>
      </w:pPr>
      <w:r w:rsidRPr="00531B8A">
        <w:rPr>
          <w:szCs w:val="20"/>
          <w:lang w:val="en-IN"/>
        </w:rPr>
        <w:t xml:space="preserve">Implemented reusable utilities for authentication, request handling, and reporting </w:t>
      </w:r>
    </w:p>
    <w:p w14:paraId="3E1FEBD9" w14:textId="55051CDB" w:rsidR="00531B8A" w:rsidRPr="00531B8A" w:rsidRDefault="00531B8A" w:rsidP="00531B8A">
      <w:pPr>
        <w:pStyle w:val="List"/>
        <w:numPr>
          <w:ilvl w:val="0"/>
          <w:numId w:val="10"/>
        </w:numPr>
        <w:rPr>
          <w:szCs w:val="20"/>
          <w:lang w:val="en-IN"/>
        </w:rPr>
      </w:pPr>
      <w:r w:rsidRPr="00531B8A">
        <w:rPr>
          <w:szCs w:val="20"/>
          <w:lang w:val="en-IN"/>
        </w:rPr>
        <w:t xml:space="preserve">Reduced manual testing effort by </w:t>
      </w:r>
      <w:r>
        <w:rPr>
          <w:szCs w:val="20"/>
          <w:lang w:val="en-IN"/>
        </w:rPr>
        <w:t>80</w:t>
      </w:r>
      <w:r w:rsidRPr="00531B8A">
        <w:rPr>
          <w:szCs w:val="20"/>
          <w:lang w:val="en-IN"/>
        </w:rPr>
        <w:t xml:space="preserve">% </w:t>
      </w:r>
    </w:p>
    <w:p w14:paraId="69A7ADEF" w14:textId="77777777" w:rsidR="00531B8A" w:rsidRPr="00531B8A" w:rsidRDefault="00531B8A" w:rsidP="00531B8A">
      <w:pPr>
        <w:pStyle w:val="List"/>
        <w:rPr>
          <w:b/>
          <w:bCs/>
          <w:szCs w:val="20"/>
          <w:lang w:val="en-IN"/>
        </w:rPr>
      </w:pPr>
      <w:r w:rsidRPr="00531B8A">
        <w:rPr>
          <w:b/>
          <w:bCs/>
          <w:szCs w:val="20"/>
          <w:lang w:val="en-IN"/>
        </w:rPr>
        <w:t>CI/CD Automation Integration</w:t>
      </w:r>
    </w:p>
    <w:p w14:paraId="60C89C50" w14:textId="77777777" w:rsidR="00531B8A" w:rsidRPr="00531B8A" w:rsidRDefault="00531B8A" w:rsidP="00531B8A">
      <w:pPr>
        <w:pStyle w:val="List"/>
        <w:numPr>
          <w:ilvl w:val="0"/>
          <w:numId w:val="11"/>
        </w:numPr>
        <w:rPr>
          <w:szCs w:val="20"/>
          <w:lang w:val="en-IN"/>
        </w:rPr>
      </w:pPr>
      <w:r w:rsidRPr="00531B8A">
        <w:rPr>
          <w:szCs w:val="20"/>
          <w:lang w:val="en-IN"/>
        </w:rPr>
        <w:t xml:space="preserve">Integrated test suites with Jenkins pipelines </w:t>
      </w:r>
    </w:p>
    <w:p w14:paraId="14378830" w14:textId="247D189C" w:rsidR="00531B8A" w:rsidRPr="00531B8A" w:rsidRDefault="00531B8A" w:rsidP="0090176A">
      <w:pPr>
        <w:pStyle w:val="List"/>
        <w:numPr>
          <w:ilvl w:val="0"/>
          <w:numId w:val="11"/>
        </w:numPr>
        <w:rPr>
          <w:sz w:val="22"/>
          <w:szCs w:val="20"/>
          <w:lang w:val="en-IN"/>
        </w:rPr>
      </w:pPr>
      <w:r w:rsidRPr="00531B8A">
        <w:rPr>
          <w:szCs w:val="20"/>
          <w:lang w:val="en-IN"/>
        </w:rPr>
        <w:t>Enabled automated regression testing on every build</w:t>
      </w:r>
    </w:p>
    <w:p w14:paraId="29D6C482" w14:textId="77777777" w:rsidR="00531B8A" w:rsidRPr="00531B8A" w:rsidRDefault="00531B8A" w:rsidP="00531B8A">
      <w:pPr>
        <w:pStyle w:val="List"/>
        <w:rPr>
          <w:sz w:val="8"/>
          <w:szCs w:val="6"/>
          <w:lang w:val="en-IN"/>
        </w:rPr>
      </w:pPr>
    </w:p>
    <w:p w14:paraId="56B39205" w14:textId="441D37E7" w:rsidR="00531B8A" w:rsidRPr="00531B8A" w:rsidRDefault="00531B8A" w:rsidP="00531B8A">
      <w:pPr>
        <w:pStyle w:val="Heading1"/>
        <w:rPr>
          <w:sz w:val="24"/>
        </w:rPr>
      </w:pPr>
      <w:r w:rsidRPr="00531B8A">
        <w:rPr>
          <w:sz w:val="24"/>
        </w:rPr>
        <w:t>Certifications</w:t>
      </w:r>
    </w:p>
    <w:p w14:paraId="41F59B90" w14:textId="035C2F00" w:rsidR="00531B8A" w:rsidRPr="00531B8A" w:rsidRDefault="00531B8A" w:rsidP="00531B8A">
      <w:pPr>
        <w:pStyle w:val="List"/>
        <w:numPr>
          <w:ilvl w:val="0"/>
          <w:numId w:val="9"/>
        </w:numPr>
        <w:rPr>
          <w:szCs w:val="20"/>
          <w:lang w:val="en-IN"/>
        </w:rPr>
      </w:pPr>
      <w:r>
        <w:rPr>
          <w:szCs w:val="20"/>
          <w:lang w:val="en-IN"/>
        </w:rPr>
        <w:t>Python L1 Wipro</w:t>
      </w:r>
    </w:p>
    <w:p w14:paraId="065DC3AD" w14:textId="6C34570A" w:rsidR="00531B8A" w:rsidRPr="00531B8A" w:rsidRDefault="00531B8A" w:rsidP="00531B8A">
      <w:pPr>
        <w:pStyle w:val="List"/>
        <w:numPr>
          <w:ilvl w:val="0"/>
          <w:numId w:val="9"/>
        </w:numPr>
        <w:rPr>
          <w:szCs w:val="20"/>
          <w:lang w:val="en-IN"/>
        </w:rPr>
      </w:pPr>
      <w:r w:rsidRPr="00531B8A">
        <w:rPr>
          <w:szCs w:val="20"/>
          <w:lang w:val="en-IN"/>
        </w:rPr>
        <w:t>Python</w:t>
      </w:r>
      <w:r>
        <w:rPr>
          <w:szCs w:val="20"/>
          <w:lang w:val="en-IN"/>
        </w:rPr>
        <w:t xml:space="preserve"> L2 Wipro</w:t>
      </w:r>
    </w:p>
    <w:p w14:paraId="00A20313" w14:textId="77777777" w:rsidR="00531B8A" w:rsidRPr="00DD3628" w:rsidRDefault="00531B8A" w:rsidP="00531B8A">
      <w:pPr>
        <w:pStyle w:val="List"/>
        <w:rPr>
          <w:sz w:val="22"/>
          <w:szCs w:val="20"/>
          <w:lang w:val="en-IN"/>
        </w:rPr>
      </w:pPr>
    </w:p>
    <w:p w14:paraId="71FFBF24" w14:textId="3EBB2557" w:rsidR="000164ED" w:rsidRPr="000164ED" w:rsidRDefault="000164ED" w:rsidP="00B42545">
      <w:pPr>
        <w:pStyle w:val="List"/>
      </w:pPr>
    </w:p>
    <w:sectPr w:rsidR="000164ED" w:rsidRPr="000164ED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00F0D" w14:textId="77777777" w:rsidR="00E006B5" w:rsidRDefault="00E006B5" w:rsidP="00EF270B">
      <w:pPr>
        <w:spacing w:line="240" w:lineRule="auto"/>
      </w:pPr>
      <w:r>
        <w:separator/>
      </w:r>
    </w:p>
  </w:endnote>
  <w:endnote w:type="continuationSeparator" w:id="0">
    <w:p w14:paraId="5B555FCD" w14:textId="77777777" w:rsidR="00E006B5" w:rsidRDefault="00E006B5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BD02F" w14:textId="77777777" w:rsidR="00E006B5" w:rsidRDefault="00E006B5" w:rsidP="00EF270B">
      <w:pPr>
        <w:spacing w:line="240" w:lineRule="auto"/>
      </w:pPr>
      <w:r>
        <w:separator/>
      </w:r>
    </w:p>
  </w:footnote>
  <w:footnote w:type="continuationSeparator" w:id="0">
    <w:p w14:paraId="7A5303C7" w14:textId="77777777" w:rsidR="00E006B5" w:rsidRDefault="00E006B5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38C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A84B7F"/>
    <w:multiLevelType w:val="multilevel"/>
    <w:tmpl w:val="0F3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CF17B9D"/>
    <w:multiLevelType w:val="hybridMultilevel"/>
    <w:tmpl w:val="31D2D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D2318"/>
    <w:multiLevelType w:val="multilevel"/>
    <w:tmpl w:val="06C4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C4F2A"/>
    <w:multiLevelType w:val="multilevel"/>
    <w:tmpl w:val="A6D0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E20C2"/>
    <w:multiLevelType w:val="multilevel"/>
    <w:tmpl w:val="E80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22E42"/>
    <w:multiLevelType w:val="multilevel"/>
    <w:tmpl w:val="A43E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055009549">
    <w:abstractNumId w:val="2"/>
  </w:num>
  <w:num w:numId="2" w16cid:durableId="873925989">
    <w:abstractNumId w:val="10"/>
  </w:num>
  <w:num w:numId="3" w16cid:durableId="1145048583">
    <w:abstractNumId w:val="3"/>
  </w:num>
  <w:num w:numId="4" w16cid:durableId="428891247">
    <w:abstractNumId w:val="7"/>
  </w:num>
  <w:num w:numId="5" w16cid:durableId="1991596441">
    <w:abstractNumId w:val="0"/>
  </w:num>
  <w:num w:numId="6" w16cid:durableId="837036298">
    <w:abstractNumId w:val="4"/>
  </w:num>
  <w:num w:numId="7" w16cid:durableId="2120679995">
    <w:abstractNumId w:val="8"/>
  </w:num>
  <w:num w:numId="8" w16cid:durableId="2062442253">
    <w:abstractNumId w:val="1"/>
  </w:num>
  <w:num w:numId="9" w16cid:durableId="747382588">
    <w:abstractNumId w:val="5"/>
  </w:num>
  <w:num w:numId="10" w16cid:durableId="1608077909">
    <w:abstractNumId w:val="6"/>
  </w:num>
  <w:num w:numId="11" w16cid:durableId="1066760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05"/>
    <w:rsid w:val="000164ED"/>
    <w:rsid w:val="00036F36"/>
    <w:rsid w:val="000429E8"/>
    <w:rsid w:val="000E4322"/>
    <w:rsid w:val="001C4040"/>
    <w:rsid w:val="00207FFC"/>
    <w:rsid w:val="00224CF9"/>
    <w:rsid w:val="00257458"/>
    <w:rsid w:val="00257731"/>
    <w:rsid w:val="002E6D00"/>
    <w:rsid w:val="00311408"/>
    <w:rsid w:val="00336B0F"/>
    <w:rsid w:val="00353109"/>
    <w:rsid w:val="003B7AE8"/>
    <w:rsid w:val="003D26C7"/>
    <w:rsid w:val="004306FB"/>
    <w:rsid w:val="00463114"/>
    <w:rsid w:val="00475B42"/>
    <w:rsid w:val="0048632A"/>
    <w:rsid w:val="00491853"/>
    <w:rsid w:val="004F5FAC"/>
    <w:rsid w:val="005111D0"/>
    <w:rsid w:val="00531B8A"/>
    <w:rsid w:val="005718FB"/>
    <w:rsid w:val="005933EA"/>
    <w:rsid w:val="005F2437"/>
    <w:rsid w:val="00605412"/>
    <w:rsid w:val="00657E77"/>
    <w:rsid w:val="00663949"/>
    <w:rsid w:val="00684305"/>
    <w:rsid w:val="006B04B2"/>
    <w:rsid w:val="006C0F34"/>
    <w:rsid w:val="006E61EA"/>
    <w:rsid w:val="006E7E6D"/>
    <w:rsid w:val="006F0245"/>
    <w:rsid w:val="007206DE"/>
    <w:rsid w:val="007B4308"/>
    <w:rsid w:val="007D6B67"/>
    <w:rsid w:val="007F4E96"/>
    <w:rsid w:val="008C57C3"/>
    <w:rsid w:val="009337DE"/>
    <w:rsid w:val="0095615F"/>
    <w:rsid w:val="009A0122"/>
    <w:rsid w:val="009B28A1"/>
    <w:rsid w:val="00A03370"/>
    <w:rsid w:val="00A2784F"/>
    <w:rsid w:val="00AC30FB"/>
    <w:rsid w:val="00AF2A9F"/>
    <w:rsid w:val="00B0165F"/>
    <w:rsid w:val="00B42545"/>
    <w:rsid w:val="00B62637"/>
    <w:rsid w:val="00B80FFE"/>
    <w:rsid w:val="00B8250D"/>
    <w:rsid w:val="00B84486"/>
    <w:rsid w:val="00BE1752"/>
    <w:rsid w:val="00C4642B"/>
    <w:rsid w:val="00D30150"/>
    <w:rsid w:val="00D31730"/>
    <w:rsid w:val="00D920AB"/>
    <w:rsid w:val="00DD2048"/>
    <w:rsid w:val="00DD3628"/>
    <w:rsid w:val="00DD53B4"/>
    <w:rsid w:val="00E006B5"/>
    <w:rsid w:val="00E17A6C"/>
    <w:rsid w:val="00E31E97"/>
    <w:rsid w:val="00E3298B"/>
    <w:rsid w:val="00E5133F"/>
    <w:rsid w:val="00E724A0"/>
    <w:rsid w:val="00E95B46"/>
    <w:rsid w:val="00EA2625"/>
    <w:rsid w:val="00EB3F0C"/>
    <w:rsid w:val="00ED3713"/>
    <w:rsid w:val="00EE1630"/>
    <w:rsid w:val="00EF270B"/>
    <w:rsid w:val="00F247DE"/>
    <w:rsid w:val="00F57BDD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F1D9"/>
  <w15:chartTrackingRefBased/>
  <w15:docId w15:val="{344FD2AE-A151-4E00-9B42-1A4B2356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B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204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B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152A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B8A"/>
    <w:rPr>
      <w:rFonts w:asciiTheme="majorHAnsi" w:eastAsiaTheme="majorEastAsia" w:hAnsiTheme="majorHAnsi" w:cstheme="majorBidi"/>
      <w:color w:val="002040" w:themeColor="accent1" w:themeShade="BF"/>
      <w:position w:val="8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B8A"/>
    <w:rPr>
      <w:rFonts w:asciiTheme="majorHAnsi" w:eastAsiaTheme="majorEastAsia" w:hAnsiTheme="majorHAnsi" w:cstheme="majorBidi"/>
      <w:color w:val="00152A" w:themeColor="accent1" w:themeShade="7F"/>
      <w:position w:val="8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tvw-vikas/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ya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14</TotalTime>
  <Pages>2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Snack Tack</dc:creator>
  <cp:keywords/>
  <dc:description/>
  <cp:lastModifiedBy>SABYASACHI GAYEN .</cp:lastModifiedBy>
  <cp:revision>8</cp:revision>
  <dcterms:created xsi:type="dcterms:W3CDTF">2026-05-02T06:28:00Z</dcterms:created>
  <dcterms:modified xsi:type="dcterms:W3CDTF">2026-05-02T06:40:00Z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